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55264" w14:textId="53DC41E8" w:rsidR="00F9457A" w:rsidRPr="00F9457A" w:rsidRDefault="00F9457A" w:rsidP="00F9457A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F9457A">
        <w:rPr>
          <w:rFonts w:ascii="Arial" w:hAnsi="Arial" w:cs="Arial"/>
          <w:b/>
          <w:sz w:val="40"/>
          <w:szCs w:val="40"/>
          <w:u w:val="single"/>
        </w:rPr>
        <w:t>RESUME</w:t>
      </w:r>
    </w:p>
    <w:p w14:paraId="05368D24" w14:textId="77777777" w:rsidR="00027CEF" w:rsidRPr="008F468D" w:rsidRDefault="00027CEF" w:rsidP="00FF0902">
      <w:pPr>
        <w:jc w:val="both"/>
        <w:rPr>
          <w:rFonts w:ascii="Arial" w:hAnsi="Arial" w:cs="Arial"/>
          <w:b/>
          <w:sz w:val="24"/>
          <w:szCs w:val="24"/>
        </w:rPr>
      </w:pPr>
      <w:r w:rsidRPr="008F468D">
        <w:rPr>
          <w:rFonts w:ascii="Arial" w:hAnsi="Arial" w:cs="Arial"/>
          <w:b/>
          <w:sz w:val="24"/>
          <w:szCs w:val="24"/>
        </w:rPr>
        <w:t xml:space="preserve">Name         : </w:t>
      </w:r>
      <w:r w:rsidR="002D197E">
        <w:rPr>
          <w:rFonts w:ascii="Arial" w:hAnsi="Arial" w:cs="Arial"/>
          <w:sz w:val="24"/>
          <w:szCs w:val="24"/>
        </w:rPr>
        <w:t>SANTHOSH KUMAR B R</w:t>
      </w:r>
    </w:p>
    <w:p w14:paraId="18D14425" w14:textId="77777777" w:rsidR="00027CEF" w:rsidRDefault="00027CEF" w:rsidP="002D197E">
      <w:pPr>
        <w:jc w:val="both"/>
        <w:rPr>
          <w:rFonts w:ascii="Arial" w:hAnsi="Arial" w:cs="Arial"/>
          <w:sz w:val="24"/>
          <w:szCs w:val="24"/>
        </w:rPr>
      </w:pPr>
      <w:r w:rsidRPr="008F468D">
        <w:rPr>
          <w:rFonts w:ascii="Arial" w:hAnsi="Arial" w:cs="Arial"/>
          <w:b/>
          <w:sz w:val="24"/>
          <w:szCs w:val="24"/>
        </w:rPr>
        <w:t xml:space="preserve">Address    :  </w:t>
      </w:r>
      <w:r w:rsidRPr="008F468D">
        <w:rPr>
          <w:rFonts w:ascii="Arial" w:hAnsi="Arial" w:cs="Arial"/>
          <w:sz w:val="24"/>
          <w:szCs w:val="24"/>
        </w:rPr>
        <w:t>#</w:t>
      </w:r>
      <w:r w:rsidR="002D197E">
        <w:rPr>
          <w:rFonts w:ascii="Arial" w:hAnsi="Arial" w:cs="Arial"/>
          <w:sz w:val="24"/>
          <w:szCs w:val="24"/>
        </w:rPr>
        <w:t>593, 5</w:t>
      </w:r>
      <w:r w:rsidR="002D197E" w:rsidRPr="002D197E">
        <w:rPr>
          <w:rFonts w:ascii="Arial" w:hAnsi="Arial" w:cs="Arial"/>
          <w:sz w:val="24"/>
          <w:szCs w:val="24"/>
          <w:vertAlign w:val="superscript"/>
        </w:rPr>
        <w:t>th</w:t>
      </w:r>
      <w:r w:rsidR="002D197E">
        <w:rPr>
          <w:rFonts w:ascii="Arial" w:hAnsi="Arial" w:cs="Arial"/>
          <w:sz w:val="24"/>
          <w:szCs w:val="24"/>
        </w:rPr>
        <w:t xml:space="preserve"> cross, mallasandra,</w:t>
      </w:r>
    </w:p>
    <w:p w14:paraId="2F2FFD69" w14:textId="77777777" w:rsidR="002D197E" w:rsidRPr="008F468D" w:rsidRDefault="002D197E" w:rsidP="002D197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T.dasarahalli</w:t>
      </w:r>
      <w:r w:rsidR="0057364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, Bangalore-560057</w:t>
      </w:r>
    </w:p>
    <w:p w14:paraId="5F1960F0" w14:textId="6C4AE102" w:rsidR="00027CEF" w:rsidRPr="00573641" w:rsidRDefault="00027CEF" w:rsidP="00027CEF">
      <w:pPr>
        <w:rPr>
          <w:rFonts w:ascii="Arial" w:hAnsi="Arial" w:cs="Arial"/>
          <w:b/>
          <w:sz w:val="24"/>
          <w:szCs w:val="24"/>
          <w:u w:val="single"/>
        </w:rPr>
      </w:pPr>
      <w:r w:rsidRPr="008F468D">
        <w:rPr>
          <w:rFonts w:ascii="Arial" w:hAnsi="Arial" w:cs="Arial"/>
          <w:b/>
          <w:sz w:val="24"/>
          <w:szCs w:val="24"/>
        </w:rPr>
        <w:t xml:space="preserve">Contact no: </w:t>
      </w:r>
      <w:r w:rsidR="004F6ED2">
        <w:rPr>
          <w:rFonts w:ascii="Arial" w:hAnsi="Arial" w:cs="Arial"/>
          <w:sz w:val="24"/>
          <w:szCs w:val="24"/>
        </w:rPr>
        <w:t xml:space="preserve">+91- </w:t>
      </w:r>
      <w:r w:rsidR="00151C83">
        <w:rPr>
          <w:rFonts w:ascii="Arial" w:hAnsi="Arial" w:cs="Arial"/>
          <w:sz w:val="24"/>
          <w:szCs w:val="24"/>
        </w:rPr>
        <w:t>8073039925</w:t>
      </w:r>
    </w:p>
    <w:p w14:paraId="6BA8AF13" w14:textId="0D729DE6" w:rsidR="00027CEF" w:rsidRPr="002D197E" w:rsidRDefault="009F6670" w:rsidP="00027CEF">
      <w:pPr>
        <w:pBdr>
          <w:bottom w:val="single" w:sz="12" w:space="1" w:color="auto"/>
        </w:pBdr>
        <w:rPr>
          <w:sz w:val="24"/>
          <w:szCs w:val="24"/>
        </w:rPr>
      </w:pPr>
      <w:r w:rsidRPr="008F468D">
        <w:rPr>
          <w:rFonts w:ascii="Arial" w:hAnsi="Arial" w:cs="Arial"/>
          <w:b/>
          <w:sz w:val="24"/>
          <w:szCs w:val="24"/>
        </w:rPr>
        <w:t>Email</w:t>
      </w:r>
      <w:r w:rsidR="00027CEF" w:rsidRPr="008F468D">
        <w:rPr>
          <w:rFonts w:ascii="Arial" w:hAnsi="Arial" w:cs="Arial"/>
          <w:b/>
          <w:sz w:val="24"/>
          <w:szCs w:val="24"/>
        </w:rPr>
        <w:t xml:space="preserve"> ID     : </w:t>
      </w:r>
      <w:r w:rsidR="003670CC">
        <w:rPr>
          <w:rFonts w:ascii="Arial" w:hAnsi="Arial" w:cs="Arial"/>
          <w:sz w:val="24"/>
          <w:szCs w:val="24"/>
        </w:rPr>
        <w:t>brsantu</w:t>
      </w:r>
      <w:r w:rsidR="002D197E">
        <w:rPr>
          <w:rFonts w:ascii="Arial" w:hAnsi="Arial" w:cs="Arial"/>
          <w:sz w:val="24"/>
          <w:szCs w:val="24"/>
        </w:rPr>
        <w:t>92@gmail.com</w:t>
      </w:r>
    </w:p>
    <w:p w14:paraId="41516E94" w14:textId="77777777" w:rsidR="003D5500" w:rsidRPr="00676463" w:rsidRDefault="003D5500" w:rsidP="00027CEF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6C0BF536" w14:textId="77777777" w:rsidR="008F468D" w:rsidRPr="00F9457A" w:rsidRDefault="0001142A" w:rsidP="00027CEF">
      <w:pPr>
        <w:rPr>
          <w:rFonts w:ascii="Arial" w:hAnsi="Arial" w:cs="Arial"/>
          <w:b/>
          <w:sz w:val="28"/>
          <w:szCs w:val="28"/>
          <w:u w:val="single"/>
        </w:rPr>
      </w:pPr>
      <w:r w:rsidRPr="00F9457A">
        <w:rPr>
          <w:rFonts w:ascii="Arial" w:hAnsi="Arial" w:cs="Arial"/>
          <w:b/>
          <w:sz w:val="28"/>
          <w:szCs w:val="28"/>
          <w:u w:val="single"/>
        </w:rPr>
        <w:t>Objective:</w:t>
      </w:r>
    </w:p>
    <w:p w14:paraId="21CB0378" w14:textId="77777777" w:rsidR="00775A38" w:rsidRPr="002170AD" w:rsidRDefault="00775A38" w:rsidP="00027C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ab/>
      </w:r>
      <w:r w:rsidR="002170AD" w:rsidRPr="002170AD">
        <w:rPr>
          <w:rFonts w:ascii="Arial" w:hAnsi="Arial" w:cs="Arial"/>
          <w:color w:val="333333"/>
          <w:sz w:val="24"/>
          <w:szCs w:val="24"/>
          <w:shd w:val="clear" w:color="auto" w:fill="FFFFFF"/>
        </w:rPr>
        <w:t>To work in learning and challenging environment, utilizing my knowledge to be the best of my abilities and contribute positively to my personal growth as well as growth of the organization.</w:t>
      </w:r>
    </w:p>
    <w:p w14:paraId="0450C6F9" w14:textId="77777777" w:rsidR="00775A38" w:rsidRPr="00F9457A" w:rsidRDefault="00775A38" w:rsidP="00027CEF">
      <w:pPr>
        <w:rPr>
          <w:rFonts w:ascii="Arial" w:hAnsi="Arial" w:cs="Arial"/>
          <w:b/>
          <w:sz w:val="28"/>
          <w:szCs w:val="28"/>
          <w:u w:val="single"/>
        </w:rPr>
      </w:pPr>
      <w:r w:rsidRPr="00F9457A">
        <w:rPr>
          <w:rFonts w:ascii="Arial" w:hAnsi="Arial" w:cs="Arial"/>
          <w:b/>
          <w:sz w:val="28"/>
          <w:szCs w:val="28"/>
          <w:u w:val="single"/>
        </w:rPr>
        <w:t>Educational Qualification:</w:t>
      </w:r>
    </w:p>
    <w:tbl>
      <w:tblPr>
        <w:tblStyle w:val="TableGrid"/>
        <w:tblW w:w="8838" w:type="dxa"/>
        <w:tblLayout w:type="fixed"/>
        <w:tblLook w:val="04A0" w:firstRow="1" w:lastRow="0" w:firstColumn="1" w:lastColumn="0" w:noHBand="0" w:noVBand="1"/>
      </w:tblPr>
      <w:tblGrid>
        <w:gridCol w:w="1458"/>
        <w:gridCol w:w="2520"/>
        <w:gridCol w:w="2970"/>
        <w:gridCol w:w="1890"/>
      </w:tblGrid>
      <w:tr w:rsidR="002D197E" w:rsidRPr="008F468D" w14:paraId="449FAE8C" w14:textId="77777777" w:rsidTr="002D197E">
        <w:tc>
          <w:tcPr>
            <w:tcW w:w="1458" w:type="dxa"/>
          </w:tcPr>
          <w:p w14:paraId="29EDF0A9" w14:textId="77777777" w:rsidR="002D197E" w:rsidRPr="008F468D" w:rsidRDefault="002D197E" w:rsidP="00027CE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F468D">
              <w:rPr>
                <w:rFonts w:ascii="Arial" w:hAnsi="Arial" w:cs="Arial"/>
                <w:b/>
                <w:sz w:val="24"/>
                <w:szCs w:val="24"/>
              </w:rPr>
              <w:t>Course</w:t>
            </w:r>
          </w:p>
        </w:tc>
        <w:tc>
          <w:tcPr>
            <w:tcW w:w="2520" w:type="dxa"/>
          </w:tcPr>
          <w:p w14:paraId="283651B2" w14:textId="77777777" w:rsidR="002D197E" w:rsidRPr="008F468D" w:rsidRDefault="002D197E" w:rsidP="00027CE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F468D">
              <w:rPr>
                <w:rFonts w:ascii="Arial" w:hAnsi="Arial" w:cs="Arial"/>
                <w:b/>
                <w:sz w:val="24"/>
                <w:szCs w:val="24"/>
              </w:rPr>
              <w:t>Educational Board/University</w:t>
            </w:r>
          </w:p>
        </w:tc>
        <w:tc>
          <w:tcPr>
            <w:tcW w:w="2970" w:type="dxa"/>
          </w:tcPr>
          <w:p w14:paraId="46E8EC63" w14:textId="77777777" w:rsidR="002D197E" w:rsidRPr="008F468D" w:rsidRDefault="002D197E" w:rsidP="00981E8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F468D">
              <w:rPr>
                <w:rFonts w:ascii="Arial" w:hAnsi="Arial" w:cs="Arial"/>
                <w:b/>
                <w:sz w:val="24"/>
                <w:szCs w:val="24"/>
              </w:rPr>
              <w:t>Institution</w:t>
            </w:r>
          </w:p>
        </w:tc>
        <w:tc>
          <w:tcPr>
            <w:tcW w:w="1890" w:type="dxa"/>
          </w:tcPr>
          <w:p w14:paraId="70C159D2" w14:textId="77777777" w:rsidR="002D197E" w:rsidRPr="008F468D" w:rsidRDefault="00573641" w:rsidP="00027C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Passing year</w:t>
            </w:r>
          </w:p>
        </w:tc>
      </w:tr>
      <w:tr w:rsidR="002D197E" w:rsidRPr="008F468D" w14:paraId="2A217908" w14:textId="77777777" w:rsidTr="002D197E">
        <w:tc>
          <w:tcPr>
            <w:tcW w:w="1458" w:type="dxa"/>
          </w:tcPr>
          <w:p w14:paraId="3CF80202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B.COM</w:t>
            </w:r>
          </w:p>
        </w:tc>
        <w:tc>
          <w:tcPr>
            <w:tcW w:w="2520" w:type="dxa"/>
          </w:tcPr>
          <w:p w14:paraId="1171D5B4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Bangalore University</w:t>
            </w:r>
          </w:p>
        </w:tc>
        <w:tc>
          <w:tcPr>
            <w:tcW w:w="2970" w:type="dxa"/>
          </w:tcPr>
          <w:p w14:paraId="57201F19" w14:textId="77777777" w:rsidR="002D197E" w:rsidRPr="008F468D" w:rsidRDefault="002D197E" w:rsidP="00981E8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Govt First Grade College Yelahanka</w:t>
            </w:r>
          </w:p>
        </w:tc>
        <w:tc>
          <w:tcPr>
            <w:tcW w:w="1890" w:type="dxa"/>
          </w:tcPr>
          <w:p w14:paraId="0655F194" w14:textId="4A5D922E" w:rsidR="002D197E" w:rsidRDefault="00573641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</w:t>
            </w:r>
            <w:r w:rsidR="002902A2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2D197E" w:rsidRPr="008F468D" w14:paraId="50EE2EEE" w14:textId="77777777" w:rsidTr="002D197E">
        <w:tc>
          <w:tcPr>
            <w:tcW w:w="1458" w:type="dxa"/>
          </w:tcPr>
          <w:p w14:paraId="612CFF92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 w:rsidRPr="008F468D">
              <w:rPr>
                <w:rFonts w:ascii="Arial" w:hAnsi="Arial" w:cs="Arial"/>
                <w:sz w:val="24"/>
                <w:szCs w:val="24"/>
              </w:rPr>
              <w:t>2</w:t>
            </w:r>
            <w:r w:rsidRPr="008F468D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8F468D">
              <w:rPr>
                <w:rFonts w:ascii="Arial" w:hAnsi="Arial" w:cs="Arial"/>
                <w:sz w:val="24"/>
                <w:szCs w:val="24"/>
              </w:rPr>
              <w:t xml:space="preserve"> PUC</w:t>
            </w:r>
          </w:p>
        </w:tc>
        <w:tc>
          <w:tcPr>
            <w:tcW w:w="2520" w:type="dxa"/>
          </w:tcPr>
          <w:p w14:paraId="165571D0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 w:rsidRPr="008F468D">
              <w:rPr>
                <w:rFonts w:ascii="Arial" w:hAnsi="Arial" w:cs="Arial"/>
                <w:sz w:val="24"/>
                <w:szCs w:val="24"/>
              </w:rPr>
              <w:t>Karnataka Board</w:t>
            </w:r>
          </w:p>
        </w:tc>
        <w:tc>
          <w:tcPr>
            <w:tcW w:w="2970" w:type="dxa"/>
          </w:tcPr>
          <w:p w14:paraId="66FBF002" w14:textId="77777777" w:rsidR="002D197E" w:rsidRPr="008F468D" w:rsidRDefault="002D197E" w:rsidP="00981E88">
            <w:pPr>
              <w:rPr>
                <w:rFonts w:ascii="Arial" w:hAnsi="Arial" w:cs="Arial"/>
                <w:sz w:val="24"/>
                <w:szCs w:val="24"/>
              </w:rPr>
            </w:pPr>
            <w:r w:rsidRPr="008F468D">
              <w:rPr>
                <w:rFonts w:ascii="Arial" w:hAnsi="Arial" w:cs="Arial"/>
                <w:sz w:val="24"/>
                <w:szCs w:val="24"/>
              </w:rPr>
              <w:t>Soundarya composite PU College</w:t>
            </w:r>
          </w:p>
        </w:tc>
        <w:tc>
          <w:tcPr>
            <w:tcW w:w="1890" w:type="dxa"/>
          </w:tcPr>
          <w:p w14:paraId="6A336673" w14:textId="77777777" w:rsidR="002D197E" w:rsidRPr="008F468D" w:rsidRDefault="00573641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2011</w:t>
            </w:r>
          </w:p>
        </w:tc>
      </w:tr>
      <w:tr w:rsidR="002D197E" w:rsidRPr="008F468D" w14:paraId="33B06D27" w14:textId="77777777" w:rsidTr="002D197E">
        <w:tc>
          <w:tcPr>
            <w:tcW w:w="1458" w:type="dxa"/>
          </w:tcPr>
          <w:p w14:paraId="5C8B428A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Pr="00DC1E66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520" w:type="dxa"/>
          </w:tcPr>
          <w:p w14:paraId="65849F6B" w14:textId="77777777" w:rsidR="002D197E" w:rsidRPr="008F468D" w:rsidRDefault="002D197E" w:rsidP="00027CEF">
            <w:pPr>
              <w:rPr>
                <w:rFonts w:ascii="Arial" w:hAnsi="Arial" w:cs="Arial"/>
                <w:sz w:val="24"/>
                <w:szCs w:val="24"/>
              </w:rPr>
            </w:pPr>
            <w:r w:rsidRPr="008F468D">
              <w:rPr>
                <w:rFonts w:ascii="Arial" w:hAnsi="Arial" w:cs="Arial"/>
                <w:sz w:val="24"/>
                <w:szCs w:val="24"/>
              </w:rPr>
              <w:t>Karnataka Board</w:t>
            </w:r>
          </w:p>
        </w:tc>
        <w:tc>
          <w:tcPr>
            <w:tcW w:w="2970" w:type="dxa"/>
          </w:tcPr>
          <w:p w14:paraId="2BE4AC4E" w14:textId="77777777" w:rsidR="002D197E" w:rsidRPr="008F468D" w:rsidRDefault="002D197E" w:rsidP="00981E8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Blossoms School</w:t>
            </w:r>
          </w:p>
        </w:tc>
        <w:tc>
          <w:tcPr>
            <w:tcW w:w="1890" w:type="dxa"/>
          </w:tcPr>
          <w:p w14:paraId="7EB2FD68" w14:textId="4393141D" w:rsidR="002D197E" w:rsidRPr="008F468D" w:rsidRDefault="00573641" w:rsidP="00027CE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</w:t>
            </w:r>
            <w:r w:rsidR="002902A2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</w:tbl>
    <w:p w14:paraId="12583A14" w14:textId="77777777" w:rsidR="008F468D" w:rsidRDefault="008F468D" w:rsidP="00027CEF">
      <w:pPr>
        <w:rPr>
          <w:rFonts w:ascii="Arial" w:hAnsi="Arial" w:cs="Arial"/>
        </w:rPr>
      </w:pPr>
    </w:p>
    <w:p w14:paraId="5DB8BAA0" w14:textId="77777777" w:rsidR="008F468D" w:rsidRDefault="008F468D" w:rsidP="00027CEF">
      <w:pPr>
        <w:rPr>
          <w:rFonts w:ascii="Arial" w:hAnsi="Arial" w:cs="Arial"/>
          <w:b/>
          <w:sz w:val="28"/>
          <w:szCs w:val="28"/>
        </w:rPr>
      </w:pPr>
      <w:r w:rsidRPr="00F9457A">
        <w:rPr>
          <w:rFonts w:ascii="Arial" w:hAnsi="Arial" w:cs="Arial"/>
          <w:b/>
          <w:sz w:val="28"/>
          <w:szCs w:val="28"/>
          <w:u w:val="single"/>
        </w:rPr>
        <w:t>Technical Skills</w:t>
      </w:r>
      <w:r>
        <w:rPr>
          <w:rFonts w:ascii="Arial" w:hAnsi="Arial" w:cs="Arial"/>
          <w:b/>
          <w:sz w:val="28"/>
          <w:szCs w:val="28"/>
        </w:rPr>
        <w:t>:</w:t>
      </w:r>
    </w:p>
    <w:p w14:paraId="12DC7028" w14:textId="77777777" w:rsidR="002170AD" w:rsidRDefault="006C375B" w:rsidP="002170A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Basic </w:t>
      </w:r>
      <w:r w:rsidR="00982846">
        <w:rPr>
          <w:rFonts w:ascii="Arial" w:hAnsi="Arial" w:cs="Arial"/>
          <w:sz w:val="24"/>
          <w:szCs w:val="24"/>
        </w:rPr>
        <w:t>computer application</w:t>
      </w:r>
    </w:p>
    <w:p w14:paraId="2DC774D1" w14:textId="77777777" w:rsidR="002170AD" w:rsidRDefault="002D197E" w:rsidP="002170A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TALLY 9.0</w:t>
      </w:r>
    </w:p>
    <w:p w14:paraId="57D937F0" w14:textId="77777777" w:rsidR="00573641" w:rsidRDefault="003B4450" w:rsidP="00573641">
      <w:pPr>
        <w:rPr>
          <w:rFonts w:ascii="Arial" w:hAnsi="Arial" w:cs="Arial"/>
          <w:b/>
          <w:sz w:val="28"/>
          <w:szCs w:val="24"/>
          <w:u w:val="single"/>
        </w:rPr>
      </w:pPr>
      <w:r w:rsidRPr="00573641">
        <w:rPr>
          <w:rFonts w:ascii="Arial" w:hAnsi="Arial" w:cs="Arial"/>
          <w:b/>
          <w:sz w:val="28"/>
          <w:szCs w:val="24"/>
          <w:u w:val="single"/>
        </w:rPr>
        <w:t xml:space="preserve">Working </w:t>
      </w:r>
      <w:r w:rsidR="00573641">
        <w:rPr>
          <w:rFonts w:ascii="Arial" w:hAnsi="Arial" w:cs="Arial"/>
          <w:b/>
          <w:sz w:val="28"/>
          <w:szCs w:val="24"/>
          <w:u w:val="single"/>
        </w:rPr>
        <w:t xml:space="preserve">Experience: </w:t>
      </w:r>
    </w:p>
    <w:p w14:paraId="4343CD00" w14:textId="4C5B3961" w:rsidR="003B4450" w:rsidRPr="009D61D7" w:rsidRDefault="005115DD" w:rsidP="00573641">
      <w:pPr>
        <w:pStyle w:val="ListParagraph"/>
        <w:numPr>
          <w:ilvl w:val="0"/>
          <w:numId w:val="24"/>
        </w:numPr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sz w:val="28"/>
          <w:szCs w:val="24"/>
        </w:rPr>
        <w:t>1 year as</w:t>
      </w:r>
      <w:r w:rsidR="00573641" w:rsidRPr="00573641">
        <w:rPr>
          <w:rFonts w:ascii="Arial" w:hAnsi="Arial" w:cs="Arial"/>
          <w:sz w:val="28"/>
          <w:szCs w:val="24"/>
        </w:rPr>
        <w:t xml:space="preserve"> Sales Executive </w:t>
      </w:r>
      <w:r w:rsidR="006A7AB9">
        <w:rPr>
          <w:rFonts w:ascii="Arial" w:hAnsi="Arial" w:cs="Arial"/>
          <w:sz w:val="28"/>
          <w:szCs w:val="24"/>
        </w:rPr>
        <w:t>in</w:t>
      </w:r>
      <w:r w:rsidR="003B4450" w:rsidRPr="00573641">
        <w:rPr>
          <w:rFonts w:ascii="Arial" w:hAnsi="Arial" w:cs="Arial"/>
          <w:sz w:val="28"/>
          <w:szCs w:val="24"/>
        </w:rPr>
        <w:t xml:space="preserve"> Airport </w:t>
      </w:r>
    </w:p>
    <w:p w14:paraId="62B5098A" w14:textId="72AF864C" w:rsidR="009D61D7" w:rsidRDefault="005015CF" w:rsidP="00573641">
      <w:pPr>
        <w:pStyle w:val="ListParagraph"/>
        <w:numPr>
          <w:ilvl w:val="0"/>
          <w:numId w:val="24"/>
        </w:numPr>
        <w:rPr>
          <w:rFonts w:ascii="Arial" w:hAnsi="Arial" w:cs="Arial"/>
          <w:b/>
          <w:sz w:val="28"/>
          <w:szCs w:val="24"/>
          <w:u w:val="single"/>
        </w:rPr>
      </w:pPr>
      <w:r w:rsidRPr="005015CF">
        <w:rPr>
          <w:rFonts w:ascii="Arial" w:hAnsi="Arial" w:cs="Arial"/>
          <w:sz w:val="28"/>
          <w:szCs w:val="24"/>
          <w:u w:val="single"/>
        </w:rPr>
        <w:t>2</w:t>
      </w:r>
      <w:r>
        <w:rPr>
          <w:rFonts w:ascii="Arial" w:hAnsi="Arial" w:cs="Arial"/>
          <w:sz w:val="28"/>
          <w:szCs w:val="24"/>
          <w:u w:val="single"/>
        </w:rPr>
        <w:t xml:space="preserve"> year</w:t>
      </w:r>
      <w:r w:rsidR="00055546">
        <w:rPr>
          <w:rFonts w:ascii="Arial" w:hAnsi="Arial" w:cs="Arial"/>
          <w:b/>
          <w:sz w:val="28"/>
          <w:szCs w:val="24"/>
          <w:u w:val="single"/>
        </w:rPr>
        <w:t xml:space="preserve"> </w:t>
      </w:r>
      <w:r w:rsidR="0090226E" w:rsidRPr="0090226E">
        <w:rPr>
          <w:rFonts w:ascii="Arial" w:hAnsi="Arial" w:cs="Arial"/>
          <w:sz w:val="28"/>
          <w:szCs w:val="24"/>
          <w:u w:val="single"/>
        </w:rPr>
        <w:t>as</w:t>
      </w:r>
      <w:r w:rsidR="0090226E">
        <w:rPr>
          <w:rFonts w:ascii="Arial" w:hAnsi="Arial" w:cs="Arial"/>
          <w:b/>
          <w:sz w:val="28"/>
          <w:szCs w:val="24"/>
          <w:u w:val="single"/>
        </w:rPr>
        <w:t xml:space="preserve"> </w:t>
      </w:r>
      <w:r w:rsidR="0090226E" w:rsidRPr="0090226E">
        <w:rPr>
          <w:rFonts w:ascii="Arial" w:hAnsi="Arial" w:cs="Arial"/>
          <w:sz w:val="28"/>
          <w:szCs w:val="24"/>
          <w:u w:val="single"/>
        </w:rPr>
        <w:t>auditing</w:t>
      </w:r>
    </w:p>
    <w:p w14:paraId="4EFA1F6D" w14:textId="2EF3774C" w:rsidR="003670CC" w:rsidRPr="00413CFA" w:rsidRDefault="002477E5" w:rsidP="002477E5">
      <w:pPr>
        <w:pStyle w:val="ListParagraph"/>
        <w:numPr>
          <w:ilvl w:val="0"/>
          <w:numId w:val="24"/>
        </w:numPr>
        <w:rPr>
          <w:rFonts w:ascii="Arial" w:hAnsi="Arial" w:cs="Arial"/>
          <w:bCs/>
          <w:sz w:val="28"/>
          <w:szCs w:val="24"/>
          <w:u w:val="single"/>
        </w:rPr>
      </w:pPr>
      <w:r w:rsidRPr="00413CFA">
        <w:rPr>
          <w:rFonts w:ascii="Arial" w:hAnsi="Arial" w:cs="Arial"/>
          <w:bCs/>
          <w:sz w:val="28"/>
          <w:szCs w:val="24"/>
          <w:u w:val="single"/>
        </w:rPr>
        <w:t xml:space="preserve">8 month </w:t>
      </w:r>
      <w:r w:rsidR="00413CFA" w:rsidRPr="00413CFA">
        <w:rPr>
          <w:rFonts w:ascii="Arial" w:hAnsi="Arial" w:cs="Arial"/>
          <w:bCs/>
          <w:sz w:val="28"/>
          <w:szCs w:val="24"/>
          <w:u w:val="single"/>
        </w:rPr>
        <w:t xml:space="preserve">in Admin </w:t>
      </w:r>
    </w:p>
    <w:p w14:paraId="1B1C5889" w14:textId="77777777" w:rsidR="003B4450" w:rsidRPr="00413CFA" w:rsidRDefault="00B91587" w:rsidP="003B4450">
      <w:pPr>
        <w:rPr>
          <w:rFonts w:ascii="Arial" w:hAnsi="Arial" w:cs="Arial"/>
          <w:bCs/>
          <w:sz w:val="28"/>
          <w:szCs w:val="24"/>
          <w:u w:val="single"/>
        </w:rPr>
      </w:pPr>
      <w:r w:rsidRPr="00413CFA">
        <w:rPr>
          <w:rFonts w:ascii="Arial" w:hAnsi="Arial" w:cs="Arial"/>
          <w:bCs/>
          <w:sz w:val="28"/>
          <w:szCs w:val="24"/>
          <w:u w:val="single"/>
        </w:rPr>
        <w:t>Personal Skills:</w:t>
      </w:r>
    </w:p>
    <w:p w14:paraId="297D49F3" w14:textId="77777777" w:rsidR="00B91587" w:rsidRPr="00413CFA" w:rsidRDefault="00B91587" w:rsidP="00B91587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8"/>
          <w:szCs w:val="24"/>
          <w:u w:val="single"/>
        </w:rPr>
      </w:pPr>
      <w:r w:rsidRPr="00413CFA">
        <w:rPr>
          <w:rFonts w:ascii="Arial" w:hAnsi="Arial" w:cs="Arial"/>
          <w:bCs/>
          <w:sz w:val="28"/>
          <w:szCs w:val="24"/>
        </w:rPr>
        <w:t>Hard working.</w:t>
      </w:r>
    </w:p>
    <w:p w14:paraId="468AC25F" w14:textId="77777777" w:rsidR="00B91587" w:rsidRPr="00413CFA" w:rsidRDefault="00B91587" w:rsidP="00B91587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8"/>
          <w:szCs w:val="24"/>
          <w:u w:val="single"/>
        </w:rPr>
      </w:pPr>
      <w:r w:rsidRPr="00413CFA">
        <w:rPr>
          <w:rFonts w:ascii="Arial" w:hAnsi="Arial" w:cs="Arial"/>
          <w:bCs/>
          <w:sz w:val="28"/>
          <w:szCs w:val="24"/>
        </w:rPr>
        <w:t>Good communicational skills.</w:t>
      </w:r>
    </w:p>
    <w:p w14:paraId="26E866F0" w14:textId="3EBD883B" w:rsidR="006C375B" w:rsidRPr="00413CFA" w:rsidRDefault="008B256C" w:rsidP="00413CFA">
      <w:pPr>
        <w:pStyle w:val="ListParagraph"/>
        <w:numPr>
          <w:ilvl w:val="0"/>
          <w:numId w:val="25"/>
        </w:numPr>
        <w:rPr>
          <w:rFonts w:ascii="Arial" w:hAnsi="Arial" w:cs="Arial"/>
          <w:bCs/>
          <w:sz w:val="28"/>
          <w:szCs w:val="24"/>
          <w:u w:val="single"/>
        </w:rPr>
      </w:pPr>
      <w:r w:rsidRPr="00413CFA">
        <w:rPr>
          <w:rFonts w:ascii="Arial" w:hAnsi="Arial" w:cs="Arial"/>
          <w:bCs/>
          <w:sz w:val="28"/>
          <w:szCs w:val="24"/>
        </w:rPr>
        <w:t>Quickly adjusting to any so</w:t>
      </w:r>
      <w:r w:rsidR="00B91587" w:rsidRPr="00413CFA">
        <w:rPr>
          <w:rFonts w:ascii="Arial" w:hAnsi="Arial" w:cs="Arial"/>
          <w:bCs/>
          <w:sz w:val="28"/>
          <w:szCs w:val="24"/>
        </w:rPr>
        <w:t>rt of situation.</w:t>
      </w:r>
    </w:p>
    <w:p w14:paraId="3CC1DAFB" w14:textId="77777777" w:rsidR="003E1944" w:rsidRPr="00413CFA" w:rsidRDefault="003E1944" w:rsidP="00DC1E66">
      <w:pPr>
        <w:rPr>
          <w:rFonts w:ascii="Arial" w:hAnsi="Arial" w:cs="Arial"/>
          <w:bCs/>
          <w:sz w:val="28"/>
          <w:u w:val="single"/>
        </w:rPr>
      </w:pPr>
      <w:r w:rsidRPr="00413CFA">
        <w:rPr>
          <w:rFonts w:ascii="Arial" w:hAnsi="Arial" w:cs="Arial"/>
          <w:bCs/>
          <w:sz w:val="28"/>
          <w:u w:val="single"/>
        </w:rPr>
        <w:t>Personal Details:</w:t>
      </w:r>
    </w:p>
    <w:p w14:paraId="48DEACCC" w14:textId="77777777" w:rsidR="00273069" w:rsidRDefault="003E1944" w:rsidP="00DC1E66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ab/>
      </w:r>
    </w:p>
    <w:p w14:paraId="73FAA832" w14:textId="2BC5CB46" w:rsidR="003E1944" w:rsidRDefault="00273069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8"/>
        </w:rPr>
        <w:t xml:space="preserve">     </w:t>
      </w:r>
      <w:r w:rsidR="003E1944">
        <w:rPr>
          <w:rFonts w:ascii="Arial" w:hAnsi="Arial" w:cs="Arial"/>
          <w:sz w:val="24"/>
        </w:rPr>
        <w:t xml:space="preserve">Name                    :  </w:t>
      </w:r>
      <w:r w:rsidR="00ED63BA">
        <w:rPr>
          <w:rFonts w:ascii="Arial" w:hAnsi="Arial" w:cs="Arial"/>
          <w:sz w:val="24"/>
        </w:rPr>
        <w:t>Santhosh</w:t>
      </w:r>
      <w:r w:rsidR="002D197E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Kumar BR</w:t>
      </w:r>
    </w:p>
    <w:p w14:paraId="72137E45" w14:textId="77777777" w:rsidR="002D197E" w:rsidRDefault="002D197E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Father Name         : Rajappa B R</w:t>
      </w:r>
    </w:p>
    <w:p w14:paraId="70E023DC" w14:textId="77777777" w:rsidR="003E1944" w:rsidRDefault="002D197E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DOB                      : 15/08/1992</w:t>
      </w:r>
    </w:p>
    <w:p w14:paraId="61CCA66E" w14:textId="77777777" w:rsidR="003E1944" w:rsidRDefault="003E1944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Gender                  : Male</w:t>
      </w:r>
    </w:p>
    <w:p w14:paraId="0319BF61" w14:textId="77777777" w:rsidR="003E1944" w:rsidRDefault="003E1944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Marital status        : Single</w:t>
      </w:r>
    </w:p>
    <w:p w14:paraId="0DCF918E" w14:textId="07833793" w:rsidR="003E1944" w:rsidRDefault="003E1944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Lan</w:t>
      </w:r>
      <w:r w:rsidR="006C375B">
        <w:rPr>
          <w:rFonts w:ascii="Arial" w:hAnsi="Arial" w:cs="Arial"/>
          <w:sz w:val="24"/>
        </w:rPr>
        <w:t>guages known: English, Kannada</w:t>
      </w:r>
      <w:r w:rsidR="00273069">
        <w:rPr>
          <w:rFonts w:ascii="Arial" w:hAnsi="Arial" w:cs="Arial"/>
          <w:sz w:val="24"/>
        </w:rPr>
        <w:t>.</w:t>
      </w:r>
    </w:p>
    <w:p w14:paraId="6F0FB998" w14:textId="77777777" w:rsidR="00B331CD" w:rsidRDefault="00B331CD" w:rsidP="00DC1E6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Hobbie</w:t>
      </w:r>
      <w:r w:rsidR="006A127D">
        <w:rPr>
          <w:rFonts w:ascii="Arial" w:hAnsi="Arial" w:cs="Arial"/>
          <w:sz w:val="24"/>
        </w:rPr>
        <w:t>s                 : Traveling</w:t>
      </w:r>
    </w:p>
    <w:p w14:paraId="494FF83A" w14:textId="77777777" w:rsidR="003D5500" w:rsidRDefault="003D5500" w:rsidP="00027CEF">
      <w:pPr>
        <w:rPr>
          <w:rFonts w:ascii="Arial" w:hAnsi="Arial" w:cs="Arial"/>
          <w:sz w:val="24"/>
        </w:rPr>
      </w:pPr>
    </w:p>
    <w:p w14:paraId="1BF2943A" w14:textId="77777777" w:rsidR="00F9457A" w:rsidRDefault="00F9457A" w:rsidP="00027CEF">
      <w:pPr>
        <w:rPr>
          <w:rFonts w:ascii="Arial" w:hAnsi="Arial" w:cs="Arial"/>
          <w:sz w:val="24"/>
        </w:rPr>
      </w:pPr>
      <w:r w:rsidRPr="00F9457A">
        <w:rPr>
          <w:rFonts w:ascii="Arial" w:hAnsi="Arial" w:cs="Arial"/>
          <w:b/>
          <w:sz w:val="24"/>
        </w:rPr>
        <w:t>PLACE:</w:t>
      </w:r>
      <w:r>
        <w:rPr>
          <w:rFonts w:ascii="Arial" w:hAnsi="Arial" w:cs="Arial"/>
          <w:sz w:val="24"/>
        </w:rPr>
        <w:t xml:space="preserve"> Bangalore</w:t>
      </w:r>
    </w:p>
    <w:p w14:paraId="0E916926" w14:textId="35F50B8B" w:rsidR="004C425D" w:rsidRDefault="00F9457A" w:rsidP="00027CEF">
      <w:pPr>
        <w:rPr>
          <w:rFonts w:ascii="Arial" w:hAnsi="Arial" w:cs="Arial"/>
          <w:sz w:val="24"/>
        </w:rPr>
      </w:pPr>
      <w:r w:rsidRPr="00F9457A">
        <w:rPr>
          <w:rFonts w:ascii="Arial" w:hAnsi="Arial" w:cs="Arial"/>
          <w:b/>
          <w:sz w:val="24"/>
        </w:rPr>
        <w:t>DATE:</w:t>
      </w:r>
      <w:r>
        <w:rPr>
          <w:rFonts w:ascii="Arial" w:hAnsi="Arial" w:cs="Arial"/>
          <w:sz w:val="24"/>
        </w:rPr>
        <w:t xml:space="preserve">                       </w:t>
      </w:r>
      <w:r w:rsidR="004C425D">
        <w:rPr>
          <w:rFonts w:ascii="Arial" w:hAnsi="Arial" w:cs="Arial"/>
          <w:sz w:val="24"/>
        </w:rPr>
        <w:t xml:space="preserve">          </w:t>
      </w:r>
    </w:p>
    <w:p w14:paraId="442D2FAA" w14:textId="291159AC" w:rsidR="00F9457A" w:rsidRDefault="004C425D" w:rsidP="00027CE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</w:t>
      </w:r>
      <w:r w:rsidR="00F9457A">
        <w:rPr>
          <w:rFonts w:ascii="Arial" w:hAnsi="Arial" w:cs="Arial"/>
          <w:sz w:val="24"/>
        </w:rPr>
        <w:t xml:space="preserve">                          </w:t>
      </w:r>
      <w:r w:rsidR="00273069">
        <w:rPr>
          <w:rFonts w:ascii="Arial" w:hAnsi="Arial" w:cs="Arial"/>
          <w:sz w:val="24"/>
        </w:rPr>
        <w:t xml:space="preserve">  </w:t>
      </w:r>
      <w:r w:rsidR="00067052">
        <w:rPr>
          <w:rFonts w:ascii="Arial" w:hAnsi="Arial" w:cs="Arial"/>
          <w:sz w:val="24"/>
        </w:rPr>
        <w:t xml:space="preserve">        </w:t>
      </w:r>
      <w:r w:rsidR="00067052">
        <w:rPr>
          <w:rFonts w:ascii="Arial" w:hAnsi="Arial" w:cs="Arial"/>
          <w:sz w:val="24"/>
          <w:szCs w:val="28"/>
        </w:rPr>
        <w:t xml:space="preserve">                                                               </w:t>
      </w:r>
      <w:r w:rsidR="00EE764A">
        <w:rPr>
          <w:rFonts w:ascii="Arial" w:hAnsi="Arial" w:cs="Arial"/>
          <w:sz w:val="24"/>
          <w:szCs w:val="28"/>
        </w:rPr>
        <w:t xml:space="preserve">         </w:t>
      </w:r>
    </w:p>
    <w:p w14:paraId="148A6840" w14:textId="77777777" w:rsidR="00BD3D09" w:rsidRDefault="00BD3D09" w:rsidP="00027CEF">
      <w:pPr>
        <w:rPr>
          <w:rFonts w:ascii="Arial" w:hAnsi="Arial" w:cs="Arial"/>
          <w:sz w:val="24"/>
          <w:szCs w:val="28"/>
        </w:rPr>
      </w:pPr>
    </w:p>
    <w:p w14:paraId="1CCE0A69" w14:textId="77777777" w:rsidR="008019F2" w:rsidRDefault="008019F2" w:rsidP="00027CEF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          </w:t>
      </w:r>
    </w:p>
    <w:p w14:paraId="27722999" w14:textId="77777777" w:rsidR="00775A38" w:rsidRPr="003E1944" w:rsidRDefault="008019F2" w:rsidP="00027CEF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                           </w:t>
      </w:r>
      <w:r w:rsidR="004F6ED2">
        <w:rPr>
          <w:rFonts w:ascii="Arial" w:hAnsi="Arial" w:cs="Arial"/>
          <w:sz w:val="24"/>
          <w:szCs w:val="28"/>
        </w:rPr>
        <w:t xml:space="preserve">                                                    </w:t>
      </w:r>
      <w:r w:rsidR="00FF0902">
        <w:rPr>
          <w:rFonts w:ascii="Arial" w:hAnsi="Arial" w:cs="Arial"/>
          <w:sz w:val="24"/>
          <w:szCs w:val="28"/>
        </w:rPr>
        <w:t xml:space="preserve">                        </w:t>
      </w:r>
      <w:r w:rsidR="003D5500">
        <w:rPr>
          <w:rFonts w:ascii="Arial" w:hAnsi="Arial" w:cs="Arial"/>
          <w:sz w:val="24"/>
          <w:szCs w:val="28"/>
        </w:rPr>
        <w:t xml:space="preserve">    </w:t>
      </w:r>
    </w:p>
    <w:sectPr w:rsidR="00775A38" w:rsidRPr="003E1944" w:rsidSect="00027C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FEBD0A" w14:textId="77777777" w:rsidR="0029592B" w:rsidRDefault="0029592B" w:rsidP="00DC1E66">
      <w:pPr>
        <w:spacing w:after="0" w:line="240" w:lineRule="auto"/>
      </w:pPr>
      <w:r>
        <w:separator/>
      </w:r>
    </w:p>
  </w:endnote>
  <w:endnote w:type="continuationSeparator" w:id="0">
    <w:p w14:paraId="038C05E0" w14:textId="77777777" w:rsidR="0029592B" w:rsidRDefault="0029592B" w:rsidP="00DC1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B3BD1" w14:textId="77777777" w:rsidR="00321A47" w:rsidRDefault="00321A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50A788" w14:textId="77777777" w:rsidR="00321A47" w:rsidRPr="00321A47" w:rsidRDefault="00321A47" w:rsidP="00321A47">
    <w:pPr>
      <w:pStyle w:val="Footer"/>
      <w:rPr>
        <w:i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3C3D3" w14:textId="77777777" w:rsidR="00321A47" w:rsidRDefault="00321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CE4BC" w14:textId="77777777" w:rsidR="0029592B" w:rsidRDefault="0029592B" w:rsidP="00DC1E66">
      <w:pPr>
        <w:spacing w:after="0" w:line="240" w:lineRule="auto"/>
      </w:pPr>
      <w:r>
        <w:separator/>
      </w:r>
    </w:p>
  </w:footnote>
  <w:footnote w:type="continuationSeparator" w:id="0">
    <w:p w14:paraId="7C44C73A" w14:textId="77777777" w:rsidR="0029592B" w:rsidRDefault="0029592B" w:rsidP="00DC1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80B554" w14:textId="77777777" w:rsidR="00321A47" w:rsidRDefault="00321A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21F79" w14:textId="77777777" w:rsidR="00321A47" w:rsidRDefault="00321A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41A22" w14:textId="77777777" w:rsidR="00321A47" w:rsidRDefault="00321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84B5B"/>
    <w:multiLevelType w:val="hybridMultilevel"/>
    <w:tmpl w:val="295E607C"/>
    <w:lvl w:ilvl="0" w:tplc="04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" w15:restartNumberingAfterBreak="0">
    <w:nsid w:val="0661591D"/>
    <w:multiLevelType w:val="hybridMultilevel"/>
    <w:tmpl w:val="0E24B9D4"/>
    <w:lvl w:ilvl="0" w:tplc="04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" w15:restartNumberingAfterBreak="0">
    <w:nsid w:val="08961269"/>
    <w:multiLevelType w:val="hybridMultilevel"/>
    <w:tmpl w:val="DF8695E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4BA56D2"/>
    <w:multiLevelType w:val="hybridMultilevel"/>
    <w:tmpl w:val="DA9AC41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68601C"/>
    <w:multiLevelType w:val="hybridMultilevel"/>
    <w:tmpl w:val="BDB441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26364"/>
    <w:multiLevelType w:val="hybridMultilevel"/>
    <w:tmpl w:val="91561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87A5E"/>
    <w:multiLevelType w:val="hybridMultilevel"/>
    <w:tmpl w:val="5C10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F54D5"/>
    <w:multiLevelType w:val="hybridMultilevel"/>
    <w:tmpl w:val="49DCE87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20A159C"/>
    <w:multiLevelType w:val="hybridMultilevel"/>
    <w:tmpl w:val="75DACC7E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25ED2BBB"/>
    <w:multiLevelType w:val="hybridMultilevel"/>
    <w:tmpl w:val="A25629F2"/>
    <w:lvl w:ilvl="0" w:tplc="0409000B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 w15:restartNumberingAfterBreak="0">
    <w:nsid w:val="28950854"/>
    <w:multiLevelType w:val="hybridMultilevel"/>
    <w:tmpl w:val="628A9EFC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1" w15:restartNumberingAfterBreak="0">
    <w:nsid w:val="2A3E5344"/>
    <w:multiLevelType w:val="hybridMultilevel"/>
    <w:tmpl w:val="400C5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51070"/>
    <w:multiLevelType w:val="hybridMultilevel"/>
    <w:tmpl w:val="A15821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3B6E08"/>
    <w:multiLevelType w:val="hybridMultilevel"/>
    <w:tmpl w:val="E8F0E60E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4ABF49B5"/>
    <w:multiLevelType w:val="hybridMultilevel"/>
    <w:tmpl w:val="E62A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E4E58"/>
    <w:multiLevelType w:val="hybridMultilevel"/>
    <w:tmpl w:val="94946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86389"/>
    <w:multiLevelType w:val="hybridMultilevel"/>
    <w:tmpl w:val="DCFE9F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4033C"/>
    <w:multiLevelType w:val="hybridMultilevel"/>
    <w:tmpl w:val="803A9C78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 w15:restartNumberingAfterBreak="0">
    <w:nsid w:val="568205D1"/>
    <w:multiLevelType w:val="hybridMultilevel"/>
    <w:tmpl w:val="83109CCC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C4477B3"/>
    <w:multiLevelType w:val="hybridMultilevel"/>
    <w:tmpl w:val="CDD06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65969"/>
    <w:multiLevelType w:val="hybridMultilevel"/>
    <w:tmpl w:val="D022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82279"/>
    <w:multiLevelType w:val="hybridMultilevel"/>
    <w:tmpl w:val="84F645C4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2" w15:restartNumberingAfterBreak="0">
    <w:nsid w:val="6A800816"/>
    <w:multiLevelType w:val="hybridMultilevel"/>
    <w:tmpl w:val="C5D4E0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676510"/>
    <w:multiLevelType w:val="hybridMultilevel"/>
    <w:tmpl w:val="CB9248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B2AF3"/>
    <w:multiLevelType w:val="hybridMultilevel"/>
    <w:tmpl w:val="C156B03C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5" w15:restartNumberingAfterBreak="0">
    <w:nsid w:val="76A9726C"/>
    <w:multiLevelType w:val="hybridMultilevel"/>
    <w:tmpl w:val="B7E2D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E12BA"/>
    <w:multiLevelType w:val="hybridMultilevel"/>
    <w:tmpl w:val="1B9A4E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23"/>
  </w:num>
  <w:num w:numId="5">
    <w:abstractNumId w:val="4"/>
  </w:num>
  <w:num w:numId="6">
    <w:abstractNumId w:val="26"/>
  </w:num>
  <w:num w:numId="7">
    <w:abstractNumId w:val="22"/>
  </w:num>
  <w:num w:numId="8">
    <w:abstractNumId w:val="7"/>
  </w:num>
  <w:num w:numId="9">
    <w:abstractNumId w:val="8"/>
  </w:num>
  <w:num w:numId="10">
    <w:abstractNumId w:val="17"/>
  </w:num>
  <w:num w:numId="11">
    <w:abstractNumId w:val="10"/>
  </w:num>
  <w:num w:numId="12">
    <w:abstractNumId w:val="19"/>
  </w:num>
  <w:num w:numId="13">
    <w:abstractNumId w:val="13"/>
  </w:num>
  <w:num w:numId="14">
    <w:abstractNumId w:val="9"/>
  </w:num>
  <w:num w:numId="15">
    <w:abstractNumId w:val="18"/>
  </w:num>
  <w:num w:numId="16">
    <w:abstractNumId w:val="24"/>
  </w:num>
  <w:num w:numId="17">
    <w:abstractNumId w:val="21"/>
  </w:num>
  <w:num w:numId="18">
    <w:abstractNumId w:val="14"/>
  </w:num>
  <w:num w:numId="19">
    <w:abstractNumId w:val="25"/>
  </w:num>
  <w:num w:numId="20">
    <w:abstractNumId w:val="5"/>
  </w:num>
  <w:num w:numId="21">
    <w:abstractNumId w:val="15"/>
  </w:num>
  <w:num w:numId="22">
    <w:abstractNumId w:val="0"/>
  </w:num>
  <w:num w:numId="23">
    <w:abstractNumId w:val="1"/>
  </w:num>
  <w:num w:numId="24">
    <w:abstractNumId w:val="16"/>
  </w:num>
  <w:num w:numId="25">
    <w:abstractNumId w:val="6"/>
  </w:num>
  <w:num w:numId="26">
    <w:abstractNumId w:val="2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B76"/>
    <w:rsid w:val="00001AF7"/>
    <w:rsid w:val="0001142A"/>
    <w:rsid w:val="00027CEF"/>
    <w:rsid w:val="00055546"/>
    <w:rsid w:val="00056504"/>
    <w:rsid w:val="00067052"/>
    <w:rsid w:val="00083286"/>
    <w:rsid w:val="000B1008"/>
    <w:rsid w:val="000B50A6"/>
    <w:rsid w:val="000F59CB"/>
    <w:rsid w:val="0011354E"/>
    <w:rsid w:val="00140A6E"/>
    <w:rsid w:val="00143DF1"/>
    <w:rsid w:val="00151C83"/>
    <w:rsid w:val="00157EE7"/>
    <w:rsid w:val="001805B2"/>
    <w:rsid w:val="00186E1F"/>
    <w:rsid w:val="0018706D"/>
    <w:rsid w:val="001E60DD"/>
    <w:rsid w:val="002170AD"/>
    <w:rsid w:val="00220BA4"/>
    <w:rsid w:val="00236447"/>
    <w:rsid w:val="002477E5"/>
    <w:rsid w:val="00273069"/>
    <w:rsid w:val="002902A2"/>
    <w:rsid w:val="0029592B"/>
    <w:rsid w:val="002A734A"/>
    <w:rsid w:val="002D197E"/>
    <w:rsid w:val="002D1A31"/>
    <w:rsid w:val="002D27DA"/>
    <w:rsid w:val="002D6CE9"/>
    <w:rsid w:val="0031788A"/>
    <w:rsid w:val="00321A47"/>
    <w:rsid w:val="00361527"/>
    <w:rsid w:val="003670CC"/>
    <w:rsid w:val="00371E20"/>
    <w:rsid w:val="003A4E40"/>
    <w:rsid w:val="003B4450"/>
    <w:rsid w:val="003C712C"/>
    <w:rsid w:val="003D5500"/>
    <w:rsid w:val="003E1944"/>
    <w:rsid w:val="003E3A97"/>
    <w:rsid w:val="00413CFA"/>
    <w:rsid w:val="00430C1E"/>
    <w:rsid w:val="004C425D"/>
    <w:rsid w:val="004F02CF"/>
    <w:rsid w:val="004F6ED2"/>
    <w:rsid w:val="005015CF"/>
    <w:rsid w:val="00501B76"/>
    <w:rsid w:val="005115DD"/>
    <w:rsid w:val="00516B22"/>
    <w:rsid w:val="00526738"/>
    <w:rsid w:val="0054355D"/>
    <w:rsid w:val="00573641"/>
    <w:rsid w:val="005C62FB"/>
    <w:rsid w:val="005D6BF7"/>
    <w:rsid w:val="005F260A"/>
    <w:rsid w:val="00611BBC"/>
    <w:rsid w:val="00676463"/>
    <w:rsid w:val="00683BFD"/>
    <w:rsid w:val="006A127D"/>
    <w:rsid w:val="006A7AB9"/>
    <w:rsid w:val="006C375B"/>
    <w:rsid w:val="006D381C"/>
    <w:rsid w:val="0070128C"/>
    <w:rsid w:val="007106DB"/>
    <w:rsid w:val="00711503"/>
    <w:rsid w:val="00775A38"/>
    <w:rsid w:val="007878C3"/>
    <w:rsid w:val="007A1CDF"/>
    <w:rsid w:val="007C4DCB"/>
    <w:rsid w:val="007C4F48"/>
    <w:rsid w:val="008019F2"/>
    <w:rsid w:val="008144FA"/>
    <w:rsid w:val="0083561C"/>
    <w:rsid w:val="0087286C"/>
    <w:rsid w:val="008B256C"/>
    <w:rsid w:val="008D3304"/>
    <w:rsid w:val="008E10DB"/>
    <w:rsid w:val="008F468D"/>
    <w:rsid w:val="0090226E"/>
    <w:rsid w:val="00951E61"/>
    <w:rsid w:val="00962248"/>
    <w:rsid w:val="00980FD6"/>
    <w:rsid w:val="00982846"/>
    <w:rsid w:val="009D61D7"/>
    <w:rsid w:val="009F6670"/>
    <w:rsid w:val="00A36C18"/>
    <w:rsid w:val="00A36DB7"/>
    <w:rsid w:val="00A803F7"/>
    <w:rsid w:val="00AA5CED"/>
    <w:rsid w:val="00B2449E"/>
    <w:rsid w:val="00B31905"/>
    <w:rsid w:val="00B331CD"/>
    <w:rsid w:val="00B33EEC"/>
    <w:rsid w:val="00B91587"/>
    <w:rsid w:val="00BD3D09"/>
    <w:rsid w:val="00BE5BA8"/>
    <w:rsid w:val="00C40965"/>
    <w:rsid w:val="00C64BCE"/>
    <w:rsid w:val="00C65981"/>
    <w:rsid w:val="00C678BE"/>
    <w:rsid w:val="00C732B6"/>
    <w:rsid w:val="00CC41F2"/>
    <w:rsid w:val="00D3696B"/>
    <w:rsid w:val="00DC1E66"/>
    <w:rsid w:val="00ED63BA"/>
    <w:rsid w:val="00EE764A"/>
    <w:rsid w:val="00F9457A"/>
    <w:rsid w:val="00FB7DA2"/>
    <w:rsid w:val="00FF0902"/>
    <w:rsid w:val="00FF0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3AE7"/>
  <w15:docId w15:val="{C7343A27-3DBB-9E48-8B58-CC783E73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190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7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6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1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E66"/>
  </w:style>
  <w:style w:type="paragraph" w:styleId="Footer">
    <w:name w:val="footer"/>
    <w:basedOn w:val="Normal"/>
    <w:link w:val="FooterChar"/>
    <w:uiPriority w:val="99"/>
    <w:unhideWhenUsed/>
    <w:rsid w:val="00DC1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E66"/>
  </w:style>
  <w:style w:type="paragraph" w:styleId="BalloonText">
    <w:name w:val="Balloon Text"/>
    <w:basedOn w:val="Normal"/>
    <w:link w:val="BalloonTextChar"/>
    <w:uiPriority w:val="99"/>
    <w:semiHidden/>
    <w:unhideWhenUsed/>
    <w:rsid w:val="00217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A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7646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B44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3B4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mpus%20placement\Resum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A8846-C0C5-6549-A9D1-C6F68D48529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brsantu92@gmail.com</cp:lastModifiedBy>
  <cp:revision>2</cp:revision>
  <dcterms:created xsi:type="dcterms:W3CDTF">2022-07-17T06:52:00Z</dcterms:created>
  <dcterms:modified xsi:type="dcterms:W3CDTF">2022-07-17T06:52:00Z</dcterms:modified>
</cp:coreProperties>
</file>